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51B0" w14:textId="7B212C5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86" w14:textId="77777777" w:rsidR="00BC1D68" w:rsidRDefault="00BC1D68"/>
    <w:p w14:paraId="4938E186" w14:textId="77777777" w:rsidR="00BC1D68" w:rsidRDefault="00BC1D68"/>
    <w:p w14:paraId="34A3D9D1" w14:textId="77777777" w:rsidR="00BC1D68" w:rsidRDefault="00BC1D68"/>
    <w:p w14:paraId="39AC054F" w14:textId="77777777" w:rsidR="00BC1D68" w:rsidRDefault="00BC1D68"/>
    <w:p w14:paraId="4D46D9FA" w14:textId="62C2D32D" w:rsidR="00BC1D68" w:rsidRDefault="007656D3" w:rsidP="007656D3">
      <w:pPr>
        <w:jc w:val="center"/>
        <w:rPr>
          <w:sz w:val="72"/>
          <w:szCs w:val="72"/>
        </w:rPr>
      </w:pPr>
      <w:r>
        <w:rPr>
          <w:sz w:val="72"/>
          <w:szCs w:val="72"/>
        </w:rPr>
        <w:t>Dinamikus Weboldal</w:t>
      </w:r>
    </w:p>
    <w:p w14:paraId="3D14EF0A" w14:textId="0F46C043" w:rsidR="00BC1D68" w:rsidRDefault="00BC1D68">
      <w:pPr>
        <w:rPr>
          <w:sz w:val="40"/>
          <w:szCs w:val="40"/>
        </w:rPr>
      </w:pPr>
    </w:p>
    <w:p w14:paraId="284A7580" w14:textId="77777777" w:rsidR="00BC1D68" w:rsidRDefault="00BC1D68">
      <w:pPr>
        <w:rPr>
          <w:sz w:val="40"/>
          <w:szCs w:val="40"/>
        </w:rPr>
      </w:pPr>
    </w:p>
    <w:p w14:paraId="4B59D089" w14:textId="1047843E" w:rsidR="00BC1D68" w:rsidRDefault="007656D3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Mónos Máté, Wéber Marcell</w:t>
      </w:r>
    </w:p>
    <w:p w14:paraId="597CF5FA" w14:textId="73AB5E24" w:rsidR="00BC1D68" w:rsidRPr="00BC1D68" w:rsidRDefault="007656D3" w:rsidP="00BC1D68">
      <w:pPr>
        <w:jc w:val="center"/>
        <w:rPr>
          <w:sz w:val="32"/>
          <w:szCs w:val="32"/>
        </w:rPr>
      </w:pPr>
      <w:r>
        <w:rPr>
          <w:sz w:val="32"/>
          <w:szCs w:val="32"/>
        </w:rPr>
        <w:t>SMW0GI, BW2OK8</w:t>
      </w:r>
    </w:p>
    <w:p w14:paraId="45BA494A" w14:textId="169A6B03" w:rsidR="00BC1D68" w:rsidRDefault="00BC1D68">
      <w:pPr>
        <w:rPr>
          <w:sz w:val="40"/>
          <w:szCs w:val="40"/>
        </w:rPr>
      </w:pPr>
    </w:p>
    <w:p w14:paraId="4F044338" w14:textId="71938C0A" w:rsidR="00BC1D68" w:rsidRDefault="00BC1D68">
      <w:pPr>
        <w:rPr>
          <w:sz w:val="40"/>
          <w:szCs w:val="40"/>
        </w:rPr>
      </w:pPr>
    </w:p>
    <w:p w14:paraId="44704D86" w14:textId="66E24187" w:rsidR="00BC1D68" w:rsidRDefault="00BC1D68">
      <w:pPr>
        <w:rPr>
          <w:sz w:val="40"/>
          <w:szCs w:val="40"/>
        </w:rPr>
      </w:pPr>
    </w:p>
    <w:p w14:paraId="10F8C84A" w14:textId="3328761B" w:rsidR="00BC1D68" w:rsidRDefault="00BC1D68">
      <w:pPr>
        <w:rPr>
          <w:sz w:val="40"/>
          <w:szCs w:val="40"/>
        </w:rPr>
      </w:pPr>
    </w:p>
    <w:p w14:paraId="3247BEA1" w14:textId="0568F1A5" w:rsidR="00BC1D68" w:rsidRDefault="00BC1D68">
      <w:pPr>
        <w:rPr>
          <w:sz w:val="40"/>
          <w:szCs w:val="40"/>
        </w:rPr>
      </w:pPr>
    </w:p>
    <w:p w14:paraId="260B018A" w14:textId="508AAF54" w:rsidR="00BC1D68" w:rsidRDefault="00BC1D68">
      <w:pPr>
        <w:rPr>
          <w:sz w:val="40"/>
          <w:szCs w:val="40"/>
        </w:rPr>
      </w:pPr>
    </w:p>
    <w:p w14:paraId="737516D5" w14:textId="6DF9EA1A" w:rsidR="00032C0B" w:rsidRDefault="00032C0B">
      <w:pPr>
        <w:rPr>
          <w:sz w:val="40"/>
          <w:szCs w:val="40"/>
        </w:rPr>
      </w:pPr>
    </w:p>
    <w:p w14:paraId="2796EA0C" w14:textId="639D98E9" w:rsidR="00032C0B" w:rsidRDefault="00032C0B">
      <w:pPr>
        <w:rPr>
          <w:sz w:val="40"/>
          <w:szCs w:val="40"/>
        </w:rPr>
      </w:pPr>
    </w:p>
    <w:p w14:paraId="30001895" w14:textId="0EBBE23A" w:rsidR="00032C0B" w:rsidRDefault="00032C0B">
      <w:pPr>
        <w:rPr>
          <w:sz w:val="40"/>
          <w:szCs w:val="40"/>
        </w:rPr>
      </w:pPr>
    </w:p>
    <w:p w14:paraId="58E2733B" w14:textId="77777777" w:rsidR="00032C0B" w:rsidRDefault="00032C0B">
      <w:pPr>
        <w:rPr>
          <w:sz w:val="40"/>
          <w:szCs w:val="40"/>
        </w:rPr>
      </w:pPr>
    </w:p>
    <w:p w14:paraId="38C1B302" w14:textId="0C22090B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 w:rsidR="007656D3">
        <w:rPr>
          <w:sz w:val="32"/>
          <w:szCs w:val="32"/>
        </w:rPr>
        <w:t>5</w:t>
      </w:r>
    </w:p>
    <w:p w14:paraId="484BD79C" w14:textId="4FA1E7A4" w:rsidR="00BC1D68" w:rsidRPr="00BC1D68" w:rsidRDefault="00BC1D68">
      <w:r>
        <w:br w:type="page"/>
      </w:r>
    </w:p>
    <w:p w14:paraId="6966DC26" w14:textId="77777777" w:rsidR="00C8648B" w:rsidRDefault="00C8648B" w:rsidP="007656D3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  <w:bookmarkStart w:id="0" w:name="_Toc64011423"/>
    </w:p>
    <w:p w14:paraId="0D3BE6DC" w14:textId="77777777" w:rsidR="00C8648B" w:rsidRDefault="00C8648B" w:rsidP="007656D3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</w:rPr>
        <w:id w:val="-2099864840"/>
        <w:docPartObj>
          <w:docPartGallery w:val="Table of Contents"/>
          <w:docPartUnique/>
        </w:docPartObj>
      </w:sdtPr>
      <w:sdtContent>
        <w:p w14:paraId="0B869834" w14:textId="0AF057F7" w:rsidR="004131BC" w:rsidRDefault="004131BC">
          <w:pPr>
            <w:pStyle w:val="Tartalomjegyzkcmsora"/>
          </w:pPr>
          <w:r>
            <w:t>Tartalom</w:t>
          </w:r>
        </w:p>
        <w:p w14:paraId="20B28E98" w14:textId="6655BA00" w:rsidR="00076F4E" w:rsidRDefault="004131BC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36477" w:history="1">
            <w:r w:rsidR="00076F4E" w:rsidRPr="007D6323">
              <w:rPr>
                <w:rStyle w:val="Hiperhivatkozs"/>
                <w:noProof/>
              </w:rPr>
              <w:t>1. Projekt leírása</w:t>
            </w:r>
            <w:r w:rsidR="00076F4E">
              <w:rPr>
                <w:noProof/>
                <w:webHidden/>
              </w:rPr>
              <w:tab/>
            </w:r>
            <w:r w:rsidR="00076F4E">
              <w:rPr>
                <w:noProof/>
                <w:webHidden/>
              </w:rPr>
              <w:fldChar w:fldCharType="begin"/>
            </w:r>
            <w:r w:rsidR="00076F4E">
              <w:rPr>
                <w:noProof/>
                <w:webHidden/>
              </w:rPr>
              <w:instrText xml:space="preserve"> PAGEREF _Toc215836477 \h </w:instrText>
            </w:r>
            <w:r w:rsidR="00076F4E">
              <w:rPr>
                <w:noProof/>
                <w:webHidden/>
              </w:rPr>
            </w:r>
            <w:r w:rsidR="00076F4E">
              <w:rPr>
                <w:noProof/>
                <w:webHidden/>
              </w:rPr>
              <w:fldChar w:fldCharType="separate"/>
            </w:r>
            <w:r w:rsidR="00076F4E">
              <w:rPr>
                <w:noProof/>
                <w:webHidden/>
              </w:rPr>
              <w:t>6</w:t>
            </w:r>
            <w:r w:rsidR="00076F4E">
              <w:rPr>
                <w:noProof/>
                <w:webHidden/>
              </w:rPr>
              <w:fldChar w:fldCharType="end"/>
            </w:r>
          </w:hyperlink>
        </w:p>
        <w:p w14:paraId="7D15242C" w14:textId="43948769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78" w:history="1">
            <w:r w:rsidRPr="007D6323">
              <w:rPr>
                <w:rStyle w:val="Hiperhivatkozs"/>
                <w:noProof/>
              </w:rPr>
              <w:t>2. A rendszer fő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ACB6" w14:textId="248E3A1E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79" w:history="1">
            <w:r w:rsidRPr="007D6323">
              <w:rPr>
                <w:rStyle w:val="Hiperhivatkozs"/>
                <w:noProof/>
              </w:rPr>
              <w:t>3. Telepítés és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9E5C" w14:textId="7C5D1957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0" w:history="1">
            <w:r w:rsidRPr="007D6323">
              <w:rPr>
                <w:rStyle w:val="Hiperhivatkozs"/>
                <w:noProof/>
              </w:rPr>
              <w:t>4. Kódleírás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D38A" w14:textId="5742CB6E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1" w:history="1">
            <w:r w:rsidRPr="007D6323">
              <w:rPr>
                <w:rStyle w:val="Hiperhivatkozs"/>
                <w:noProof/>
              </w:rPr>
              <w:t>5.index.html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1DBC" w14:textId="18E9E0D4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2" w:history="1">
            <w:r w:rsidRPr="007D6323">
              <w:rPr>
                <w:rStyle w:val="Hiperhivatkozs"/>
                <w:noProof/>
              </w:rPr>
              <w:t>6.edit_task.html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B5E0" w14:textId="6DA8107D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3" w:history="1">
            <w:r w:rsidRPr="007D6323">
              <w:rPr>
                <w:rStyle w:val="Hiperhivatkozs"/>
                <w:noProof/>
              </w:rPr>
              <w:t>7.base.html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2087" w14:textId="4377AE4E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4" w:history="1">
            <w:r w:rsidRPr="007D6323">
              <w:rPr>
                <w:rStyle w:val="Hiperhivatkozs"/>
                <w:noProof/>
              </w:rPr>
              <w:t>8.add_task.html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9FD4" w14:textId="3B778C15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5" w:history="1">
            <w:r w:rsidRPr="007D6323">
              <w:rPr>
                <w:rStyle w:val="Hiperhivatkozs"/>
                <w:noProof/>
              </w:rPr>
              <w:t>9.Entity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581D" w14:textId="38B9287B" w:rsidR="00076F4E" w:rsidRDefault="00076F4E">
          <w:pPr>
            <w:pStyle w:val="TJ1"/>
            <w:tabs>
              <w:tab w:val="right" w:leader="dot" w:pos="877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5836486" w:history="1">
            <w:r w:rsidRPr="007D6323">
              <w:rPr>
                <w:rStyle w:val="Hiperhivatkozs"/>
                <w:noProof/>
              </w:rPr>
              <w:t>Források: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BD56" w14:textId="23D2310B" w:rsidR="004131BC" w:rsidRDefault="004131BC">
          <w:r>
            <w:rPr>
              <w:b/>
              <w:bCs/>
            </w:rPr>
            <w:fldChar w:fldCharType="end"/>
          </w:r>
        </w:p>
      </w:sdtContent>
    </w:sdt>
    <w:p w14:paraId="1FCCB69E" w14:textId="77777777" w:rsidR="004131BC" w:rsidRDefault="004131BC" w:rsidP="004131BC">
      <w:pPr>
        <w:pStyle w:val="Cmsor1"/>
      </w:pPr>
    </w:p>
    <w:p w14:paraId="64BEFFE4" w14:textId="4F76E8C5" w:rsidR="007656D3" w:rsidRPr="007656D3" w:rsidRDefault="007656D3" w:rsidP="004131BC">
      <w:pPr>
        <w:pStyle w:val="Cmsor1"/>
      </w:pPr>
      <w:bookmarkStart w:id="1" w:name="_Toc215836477"/>
      <w:r w:rsidRPr="007656D3">
        <w:t>1. Projekt leírása</w:t>
      </w:r>
      <w:bookmarkEnd w:id="1"/>
    </w:p>
    <w:p w14:paraId="0D71417E" w14:textId="77777777" w:rsidR="004131BC" w:rsidRDefault="007656D3" w:rsidP="004131BC">
      <w:pPr>
        <w:pStyle w:val="szdszakirodalom"/>
        <w:numPr>
          <w:ilvl w:val="0"/>
          <w:numId w:val="0"/>
        </w:numPr>
        <w:ind w:left="720"/>
      </w:pPr>
      <w:r w:rsidRPr="007656D3">
        <w:t xml:space="preserve">Ez a </w:t>
      </w:r>
      <w:proofErr w:type="spellStart"/>
      <w:r w:rsidRPr="007656D3">
        <w:t>Flask</w:t>
      </w:r>
      <w:proofErr w:type="spellEnd"/>
      <w:r w:rsidRPr="007656D3">
        <w:t xml:space="preserve"> alapú webalkalmazás egy egyszerű feladatkezelő (</w:t>
      </w:r>
      <w:proofErr w:type="spellStart"/>
      <w:r w:rsidRPr="007656D3">
        <w:t>Task</w:t>
      </w:r>
      <w:proofErr w:type="spellEnd"/>
      <w:r w:rsidRPr="007656D3">
        <w:t xml:space="preserve"> Manager), amely lehetőséget biztosít feladatok létrehozására, szerkesztésére, törlésére, valamint szűrésére. Az alkalmazás </w:t>
      </w:r>
      <w:proofErr w:type="spellStart"/>
      <w:r w:rsidRPr="007656D3">
        <w:t>SQLite</w:t>
      </w:r>
      <w:proofErr w:type="spellEnd"/>
      <w:r w:rsidRPr="007656D3">
        <w:t xml:space="preserve"> adatbázist használ a feladatok tárolására, </w:t>
      </w:r>
      <w:proofErr w:type="spellStart"/>
      <w:r w:rsidRPr="007656D3">
        <w:t>SQLAlchemy</w:t>
      </w:r>
      <w:proofErr w:type="spellEnd"/>
      <w:r w:rsidRPr="007656D3">
        <w:t xml:space="preserve"> ORM segítségével.</w:t>
      </w:r>
    </w:p>
    <w:p w14:paraId="726D8C6C" w14:textId="59C8F524" w:rsidR="007656D3" w:rsidRPr="007656D3" w:rsidRDefault="007656D3" w:rsidP="004131BC">
      <w:pPr>
        <w:pStyle w:val="Cmsor1"/>
      </w:pPr>
      <w:bookmarkStart w:id="2" w:name="_Toc215836478"/>
      <w:r w:rsidRPr="007656D3">
        <w:t>2. A rendszer fő funkciói</w:t>
      </w:r>
      <w:bookmarkEnd w:id="2"/>
    </w:p>
    <w:p w14:paraId="6FB0F3C2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Feladatok listázása</w:t>
      </w:r>
    </w:p>
    <w:p w14:paraId="7284424C" w14:textId="77777777" w:rsidR="007656D3" w:rsidRPr="007656D3" w:rsidRDefault="007656D3" w:rsidP="007656D3">
      <w:pPr>
        <w:pStyle w:val="szdszakirodalom"/>
        <w:numPr>
          <w:ilvl w:val="1"/>
          <w:numId w:val="16"/>
        </w:numPr>
      </w:pPr>
      <w:r w:rsidRPr="007656D3">
        <w:t>Rendezés dátum alapján</w:t>
      </w:r>
    </w:p>
    <w:p w14:paraId="56F0624E" w14:textId="77777777" w:rsidR="007656D3" w:rsidRPr="007656D3" w:rsidRDefault="007656D3" w:rsidP="007656D3">
      <w:pPr>
        <w:pStyle w:val="szdszakirodalom"/>
        <w:numPr>
          <w:ilvl w:val="1"/>
          <w:numId w:val="16"/>
        </w:numPr>
      </w:pPr>
      <w:r w:rsidRPr="007656D3">
        <w:t>Szűrés státusz és prioritás szerint</w:t>
      </w:r>
    </w:p>
    <w:p w14:paraId="5EF83E8C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Új feladat létrehozása</w:t>
      </w:r>
    </w:p>
    <w:p w14:paraId="7484767E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Feladatok szerkesztése</w:t>
      </w:r>
    </w:p>
    <w:p w14:paraId="18C2C6B9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Feladatok törlése</w:t>
      </w:r>
    </w:p>
    <w:p w14:paraId="034E5FEF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Feladat megjelölése késznek</w:t>
      </w:r>
    </w:p>
    <w:p w14:paraId="70C2F431" w14:textId="7777777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Kategória, határidő, leírás, prioritás kezelése</w:t>
      </w:r>
    </w:p>
    <w:p w14:paraId="021EE7A1" w14:textId="22A06A97" w:rsidR="007656D3" w:rsidRPr="007656D3" w:rsidRDefault="007656D3" w:rsidP="007656D3">
      <w:pPr>
        <w:pStyle w:val="szdszakirodalom"/>
        <w:numPr>
          <w:ilvl w:val="0"/>
          <w:numId w:val="16"/>
        </w:numPr>
      </w:pPr>
      <w:r w:rsidRPr="007656D3">
        <w:t>Üzenetek a visszajelzésekhez</w:t>
      </w:r>
    </w:p>
    <w:p w14:paraId="522B71C7" w14:textId="216AA19F" w:rsidR="00270C02" w:rsidRPr="007656D3" w:rsidRDefault="007656D3" w:rsidP="004131BC">
      <w:pPr>
        <w:pStyle w:val="Cmsor1"/>
      </w:pPr>
      <w:bookmarkStart w:id="3" w:name="_Toc215836479"/>
      <w:r w:rsidRPr="007656D3">
        <w:t>3. Telepítés és futtatás</w:t>
      </w:r>
      <w:bookmarkEnd w:id="3"/>
    </w:p>
    <w:p w14:paraId="7F5D6B12" w14:textId="77777777" w:rsidR="007656D3" w:rsidRPr="007656D3" w:rsidRDefault="007656D3" w:rsidP="007656D3">
      <w:pPr>
        <w:pStyle w:val="szdszakirodalom"/>
        <w:numPr>
          <w:ilvl w:val="0"/>
          <w:numId w:val="19"/>
        </w:numPr>
      </w:pPr>
      <w:proofErr w:type="spellStart"/>
      <w:r w:rsidRPr="007656D3">
        <w:t>pip</w:t>
      </w:r>
      <w:proofErr w:type="spellEnd"/>
      <w:r w:rsidRPr="007656D3">
        <w:t xml:space="preserve"> </w:t>
      </w:r>
      <w:proofErr w:type="spellStart"/>
      <w:r w:rsidRPr="007656D3">
        <w:t>install</w:t>
      </w:r>
      <w:proofErr w:type="spellEnd"/>
      <w:r w:rsidRPr="007656D3">
        <w:t xml:space="preserve"> </w:t>
      </w:r>
      <w:proofErr w:type="spellStart"/>
      <w:r w:rsidRPr="007656D3">
        <w:t>flask</w:t>
      </w:r>
      <w:proofErr w:type="spellEnd"/>
    </w:p>
    <w:p w14:paraId="3DE19557" w14:textId="4BC25716" w:rsidR="007656D3" w:rsidRDefault="007656D3" w:rsidP="007656D3">
      <w:pPr>
        <w:pStyle w:val="szdszakirodalom"/>
        <w:numPr>
          <w:ilvl w:val="0"/>
          <w:numId w:val="19"/>
        </w:numPr>
      </w:pPr>
      <w:proofErr w:type="spellStart"/>
      <w:r w:rsidRPr="007656D3">
        <w:t>pip</w:t>
      </w:r>
      <w:proofErr w:type="spellEnd"/>
      <w:r w:rsidRPr="007656D3">
        <w:t xml:space="preserve"> </w:t>
      </w:r>
      <w:proofErr w:type="spellStart"/>
      <w:r w:rsidRPr="007656D3">
        <w:t>install</w:t>
      </w:r>
      <w:proofErr w:type="spellEnd"/>
      <w:r w:rsidRPr="007656D3">
        <w:t xml:space="preserve"> </w:t>
      </w:r>
      <w:proofErr w:type="spellStart"/>
      <w:r w:rsidRPr="007656D3">
        <w:t>flask</w:t>
      </w:r>
      <w:proofErr w:type="spellEnd"/>
      <w:r w:rsidRPr="007656D3">
        <w:t xml:space="preserve"> </w:t>
      </w:r>
      <w:proofErr w:type="spellStart"/>
      <w:r w:rsidRPr="007656D3">
        <w:t>flask-sqlalchemy</w:t>
      </w:r>
      <w:proofErr w:type="spellEnd"/>
    </w:p>
    <w:p w14:paraId="31C2696C" w14:textId="360D836D" w:rsidR="00DD69D6" w:rsidRDefault="00DD69D6" w:rsidP="004131BC">
      <w:pPr>
        <w:pStyle w:val="Cmsor1"/>
      </w:pPr>
      <w:bookmarkStart w:id="4" w:name="_Toc215836480"/>
      <w:r w:rsidRPr="00DD69D6">
        <w:lastRenderedPageBreak/>
        <w:t>4.</w:t>
      </w:r>
      <w:r>
        <w:t xml:space="preserve"> </w:t>
      </w:r>
      <w:r w:rsidRPr="00DD69D6">
        <w:t>Kódleírás</w:t>
      </w:r>
      <w:r>
        <w:t xml:space="preserve"> main.py</w:t>
      </w:r>
      <w:bookmarkEnd w:id="4"/>
    </w:p>
    <w:p w14:paraId="5C35874A" w14:textId="3F77AD69" w:rsidR="004131BC" w:rsidRDefault="004131BC" w:rsidP="00DD69D6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  <w:r w:rsidRPr="00DD69D6">
        <w:rPr>
          <w:noProof/>
        </w:rPr>
        <w:drawing>
          <wp:anchor distT="0" distB="0" distL="114300" distR="114300" simplePos="0" relativeHeight="251658240" behindDoc="0" locked="0" layoutInCell="1" allowOverlap="1" wp14:anchorId="19C55F28" wp14:editId="5C01D020">
            <wp:simplePos x="0" y="0"/>
            <wp:positionH relativeFrom="column">
              <wp:posOffset>484477</wp:posOffset>
            </wp:positionH>
            <wp:positionV relativeFrom="paragraph">
              <wp:posOffset>216867</wp:posOffset>
            </wp:positionV>
            <wp:extent cx="3876040" cy="1828800"/>
            <wp:effectExtent l="0" t="0" r="0" b="0"/>
            <wp:wrapTopAndBottom/>
            <wp:docPr id="12459798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98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7AD27" w14:textId="474AD53B" w:rsidR="00DD69D6" w:rsidRPr="00DD69D6" w:rsidRDefault="00DD69D6" w:rsidP="00DD69D6">
      <w:pPr>
        <w:pStyle w:val="szdszakirodalom"/>
        <w:numPr>
          <w:ilvl w:val="0"/>
          <w:numId w:val="0"/>
        </w:numPr>
        <w:ind w:left="720" w:hanging="360"/>
        <w:rPr>
          <w:b/>
          <w:bCs/>
        </w:rPr>
      </w:pPr>
    </w:p>
    <w:p w14:paraId="497DFFDE" w14:textId="1742362F" w:rsidR="00DD69D6" w:rsidRDefault="00DD69D6" w:rsidP="00DD69D6">
      <w:pPr>
        <w:ind w:firstLine="360"/>
        <w:rPr>
          <w:noProof/>
        </w:rPr>
      </w:pPr>
      <w:r>
        <w:rPr>
          <w:noProof/>
        </w:rPr>
        <w:t>Itt létrehozzuk az adatbázis modellt (</w:t>
      </w:r>
      <w:r w:rsidRPr="00DD69D6">
        <w:rPr>
          <w:noProof/>
        </w:rPr>
        <w:t>flask_sqlalchemy</w:t>
      </w:r>
      <w:r>
        <w:rPr>
          <w:noProof/>
        </w:rPr>
        <w:t>), majd az oszlopokat is.</w:t>
      </w:r>
    </w:p>
    <w:p w14:paraId="6CDC054D" w14:textId="544F1CC0" w:rsidR="00DD69D6" w:rsidRDefault="00DD69D6" w:rsidP="00DD69D6">
      <w:pPr>
        <w:ind w:firstLine="360"/>
        <w:rPr>
          <w:noProof/>
        </w:rPr>
      </w:pPr>
      <w:r>
        <w:rPr>
          <w:noProof/>
        </w:rPr>
        <w:t>Nyolc oszlopot hozzunk létre amiben eltároljuk az adatokat.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228CEDE1" w14:textId="77777777" w:rsidR="00DD69D6" w:rsidRDefault="00DD69D6" w:rsidP="00DD69D6">
      <w:pPr>
        <w:ind w:firstLine="360"/>
        <w:rPr>
          <w:noProof/>
        </w:rPr>
      </w:pPr>
    </w:p>
    <w:p w14:paraId="6194D40F" w14:textId="1FE3A89E" w:rsidR="00DD69D6" w:rsidRDefault="00DD69D6" w:rsidP="00DD69D6">
      <w:pPr>
        <w:ind w:firstLine="360"/>
        <w:rPr>
          <w:noProof/>
        </w:rPr>
      </w:pPr>
      <w:r w:rsidRPr="00DD69D6">
        <w:rPr>
          <w:noProof/>
        </w:rPr>
        <w:drawing>
          <wp:inline distT="0" distB="0" distL="0" distR="0" wp14:anchorId="7BC87A7B" wp14:editId="0DC92E7A">
            <wp:extent cx="3753016" cy="2480562"/>
            <wp:effectExtent l="0" t="0" r="0" b="0"/>
            <wp:docPr id="49546907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907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574" cy="250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6843" w14:textId="77777777" w:rsidR="00DD69D6" w:rsidRDefault="00DD69D6" w:rsidP="00DD69D6"/>
    <w:p w14:paraId="7E55AF7C" w14:textId="50568FD4" w:rsidR="00331FCD" w:rsidRDefault="00DD69D6" w:rsidP="00331FCD">
      <w:pPr>
        <w:ind w:left="360"/>
        <w:rPr>
          <w:noProof/>
        </w:rPr>
      </w:pPr>
      <w:r w:rsidRPr="00DD69D6">
        <w:t xml:space="preserve">Ez a függvény lekéri a felhasználótól érkező URL-paramétereket (status és </w:t>
      </w:r>
      <w:proofErr w:type="spellStart"/>
      <w:r w:rsidRPr="00DD69D6">
        <w:t>priority</w:t>
      </w:r>
      <w:proofErr w:type="spellEnd"/>
      <w:r w:rsidRPr="00DD69D6">
        <w:t>), majd ezek alapján szűrőfeltételeket alkalmaz az adatbázisból lekért feladatokra.</w:t>
      </w:r>
      <w:r w:rsidRPr="00DD69D6">
        <w:br/>
        <w:t>Végül a találatokat dátum szerint rendezve átadja az index.html sablonnak megjelenítésre.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3C1ADF74" w14:textId="383A2E9E" w:rsidR="00DD69D6" w:rsidRDefault="00DD69D6" w:rsidP="00DD69D6">
      <w:pPr>
        <w:ind w:left="360"/>
      </w:pPr>
    </w:p>
    <w:p w14:paraId="14B51916" w14:textId="77777777" w:rsidR="00DD69D6" w:rsidRDefault="00DD69D6" w:rsidP="00DD69D6">
      <w:pPr>
        <w:ind w:left="360"/>
      </w:pPr>
    </w:p>
    <w:p w14:paraId="6D76855D" w14:textId="47A52C4F" w:rsidR="00DD69D6" w:rsidRPr="00DD69D6" w:rsidRDefault="009220FA" w:rsidP="00DD69D6">
      <w:pPr>
        <w:ind w:left="360"/>
      </w:pPr>
      <w:r w:rsidRPr="009220FA">
        <w:rPr>
          <w:noProof/>
        </w:rPr>
        <w:lastRenderedPageBreak/>
        <w:drawing>
          <wp:inline distT="0" distB="0" distL="0" distR="0" wp14:anchorId="26A1BDC6" wp14:editId="5F071EFC">
            <wp:extent cx="3967701" cy="3866996"/>
            <wp:effectExtent l="0" t="0" r="0" b="635"/>
            <wp:docPr id="1573588736" name="Kép 1" descr="A képen szöveg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8736" name="Kép 1" descr="A képen szöveg, képernyőkép, képernyő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3267" cy="38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1805" w14:textId="5F5FF3B6" w:rsidR="007656D3" w:rsidRPr="007656D3" w:rsidRDefault="007656D3" w:rsidP="00DD69D6">
      <w:pPr>
        <w:pStyle w:val="szdbra"/>
        <w:ind w:firstLine="0"/>
        <w:jc w:val="left"/>
      </w:pPr>
    </w:p>
    <w:p w14:paraId="23D8A616" w14:textId="3158C3A0" w:rsidR="00331FCD" w:rsidRDefault="009220FA" w:rsidP="00331FCD">
      <w:pPr>
        <w:ind w:left="360"/>
        <w:rPr>
          <w:noProof/>
        </w:rPr>
      </w:pPr>
      <w:r w:rsidRPr="009220FA">
        <w:t xml:space="preserve">Ez a függvény új feladatot hoz létre: ha a felhasználó elküldi az űrlapot (POST metódus), akkor kiolvassa az összes mezőt, megpróbálja dátummá alakítani a határidőt, majd létrehoz egy </w:t>
      </w:r>
      <w:proofErr w:type="spellStart"/>
      <w:r w:rsidRPr="009220FA">
        <w:t>Task</w:t>
      </w:r>
      <w:proofErr w:type="spellEnd"/>
      <w:r w:rsidRPr="009220FA">
        <w:t xml:space="preserve"> objektumot és elmenti az adatbázisba.</w:t>
      </w:r>
      <w:r w:rsidRPr="009220FA">
        <w:br/>
        <w:t>Sikeres mentés után visszairányítja a felhasználót a főoldalra, GET kérés esetén pedig egyszerűen megjeleníti az add_task.html űrlapot.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7C83B595" w14:textId="49686D50" w:rsidR="007656D3" w:rsidRDefault="007656D3" w:rsidP="009220FA">
      <w:pPr>
        <w:pStyle w:val="szdszakirodalom"/>
        <w:numPr>
          <w:ilvl w:val="0"/>
          <w:numId w:val="0"/>
        </w:numPr>
        <w:ind w:left="720" w:hanging="11"/>
      </w:pPr>
    </w:p>
    <w:p w14:paraId="20FCF042" w14:textId="77777777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05A723B7" w14:textId="54AAB93F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  <w:r w:rsidRPr="009220FA">
        <w:rPr>
          <w:noProof/>
        </w:rPr>
        <w:drawing>
          <wp:inline distT="0" distB="0" distL="0" distR="0" wp14:anchorId="349183EC" wp14:editId="2CA2875F">
            <wp:extent cx="4222142" cy="2924167"/>
            <wp:effectExtent l="0" t="0" r="6985" b="0"/>
            <wp:docPr id="97221743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743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105" cy="29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A51F" w14:textId="4ABF1A9C" w:rsidR="00331FCD" w:rsidRDefault="009220FA" w:rsidP="00331FCD">
      <w:pPr>
        <w:ind w:left="360"/>
        <w:rPr>
          <w:noProof/>
        </w:rPr>
      </w:pPr>
      <w:r w:rsidRPr="009220FA">
        <w:lastRenderedPageBreak/>
        <w:t xml:space="preserve">Ez a függvény egy már meglévő feladatot szerkeszt: először lekéri az adott </w:t>
      </w:r>
      <w:proofErr w:type="spellStart"/>
      <w:r w:rsidRPr="009220FA">
        <w:t>task_id-hez</w:t>
      </w:r>
      <w:proofErr w:type="spellEnd"/>
      <w:r w:rsidRPr="009220FA">
        <w:t xml:space="preserve"> tartozó feladatot, majd, ha a felhasználó elküldi a módosított adatokat (POST), akkor frissíti a mezőket és elmenti az adatbázisba.</w:t>
      </w:r>
      <w:r w:rsidRPr="009220FA">
        <w:br/>
        <w:t>Sikeres frissítés után visszairányít a főoldalra, míg GET kérés esetén a szerkesztő űrlapot (edit_task.html) jeleníti meg az adott feladat adataival.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[1],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[2],</w:t>
      </w:r>
      <w:r w:rsidR="00331FCD" w:rsidRPr="00331FCD">
        <w:rPr>
          <w:noProof/>
        </w:rPr>
        <w:t xml:space="preserve"> </w:t>
      </w:r>
      <w:r w:rsidR="00331FCD">
        <w:rPr>
          <w:noProof/>
        </w:rPr>
        <w:t>[3]</w:t>
      </w:r>
    </w:p>
    <w:p w14:paraId="3A59F86E" w14:textId="31AC617E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12ADC418" w14:textId="77777777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0D8CF744" w14:textId="367D4F1F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  <w:r w:rsidRPr="009220FA">
        <w:rPr>
          <w:noProof/>
        </w:rPr>
        <w:drawing>
          <wp:inline distT="0" distB="0" distL="0" distR="0" wp14:anchorId="00513507" wp14:editId="4A16A923">
            <wp:extent cx="3641697" cy="2746483"/>
            <wp:effectExtent l="0" t="0" r="0" b="0"/>
            <wp:docPr id="122165867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867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7306" cy="27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A27F" w14:textId="77777777" w:rsidR="00331FCD" w:rsidRDefault="009220FA" w:rsidP="00331FCD">
      <w:pPr>
        <w:ind w:left="360"/>
      </w:pPr>
      <w:r w:rsidRPr="009220FA">
        <w:t xml:space="preserve">A </w:t>
      </w:r>
      <w:proofErr w:type="spellStart"/>
      <w:r w:rsidRPr="009220FA">
        <w:t>delete_task</w:t>
      </w:r>
      <w:proofErr w:type="spellEnd"/>
      <w:r w:rsidRPr="009220FA">
        <w:t xml:space="preserve"> függvény a megadott azonosítójú feladatot keresi meg, törli az adatbázisból, majd visszairányít a főoldalra egy értesítéssel, hogy a törlés sikeres volt.</w:t>
      </w:r>
      <w:r w:rsidRPr="009220FA">
        <w:br/>
        <w:t xml:space="preserve">A </w:t>
      </w:r>
      <w:proofErr w:type="spellStart"/>
      <w:r w:rsidRPr="009220FA">
        <w:t>complete_task</w:t>
      </w:r>
      <w:proofErr w:type="spellEnd"/>
      <w:r w:rsidRPr="009220FA">
        <w:t xml:space="preserve"> függvény ugyanígy lekéri a feladatot, de nem törli, hanem a státuszát „kész” -re állítja, elmenti a módosítást, és szintén értesítéssel tér vissza a főoldalra.</w:t>
      </w:r>
    </w:p>
    <w:p w14:paraId="206CA492" w14:textId="2DBCC48A" w:rsidR="00331FCD" w:rsidRDefault="00331FCD" w:rsidP="00331FCD">
      <w:pPr>
        <w:ind w:left="360"/>
        <w:rPr>
          <w:noProof/>
        </w:rPr>
      </w:pPr>
      <w:r w:rsidRPr="00331FCD">
        <w:rPr>
          <w:noProof/>
        </w:rPr>
        <w:t xml:space="preserve"> </w:t>
      </w:r>
      <w:r>
        <w:rPr>
          <w:noProof/>
        </w:rPr>
        <w:t>[1],</w:t>
      </w:r>
      <w:r w:rsidRPr="00331FCD">
        <w:rPr>
          <w:noProof/>
        </w:rPr>
        <w:t xml:space="preserve"> </w:t>
      </w:r>
      <w:r>
        <w:rPr>
          <w:noProof/>
        </w:rPr>
        <w:t>[2],</w:t>
      </w:r>
      <w:r w:rsidRPr="00331FCD">
        <w:rPr>
          <w:noProof/>
        </w:rPr>
        <w:t xml:space="preserve"> </w:t>
      </w:r>
      <w:r>
        <w:rPr>
          <w:noProof/>
        </w:rPr>
        <w:t>[3]</w:t>
      </w:r>
    </w:p>
    <w:p w14:paraId="1F1673C7" w14:textId="02F23CF9" w:rsidR="009220FA" w:rsidRDefault="009220FA" w:rsidP="009220FA">
      <w:pPr>
        <w:pStyle w:val="szdszakirodalom"/>
        <w:numPr>
          <w:ilvl w:val="0"/>
          <w:numId w:val="0"/>
        </w:numPr>
        <w:ind w:left="720" w:hanging="11"/>
      </w:pPr>
    </w:p>
    <w:p w14:paraId="355D50F1" w14:textId="77777777" w:rsidR="007611EA" w:rsidRDefault="009220FA" w:rsidP="004131BC">
      <w:pPr>
        <w:pStyle w:val="Cmsor1"/>
      </w:pPr>
      <w:bookmarkStart w:id="5" w:name="_Toc215836481"/>
      <w:r>
        <w:t>5.index.html</w:t>
      </w:r>
      <w:bookmarkEnd w:id="5"/>
    </w:p>
    <w:p w14:paraId="683B3138" w14:textId="730AEA58" w:rsidR="007611EA" w:rsidRDefault="009220FA" w:rsidP="007611EA">
      <w:pPr>
        <w:ind w:left="709"/>
      </w:pPr>
      <w:r>
        <w:br/>
        <w:t xml:space="preserve"> </w:t>
      </w:r>
      <w:r w:rsidR="007611EA" w:rsidRPr="007611EA">
        <w:t xml:space="preserve">A main.py elkészítése után létrehoztuk az index.html sablont, amely a főoldalon </w:t>
      </w:r>
      <w:r w:rsidR="007611EA">
        <w:t xml:space="preserve">          </w:t>
      </w:r>
      <w:r w:rsidR="007611EA" w:rsidRPr="007611EA">
        <w:t xml:space="preserve">megjeleníti az adatbázisból lekért feladatokat. Az oldalon két szűrő is </w:t>
      </w:r>
      <w:r w:rsidR="00334B62" w:rsidRPr="007611EA">
        <w:t>található, amelyekkel</w:t>
      </w:r>
      <w:r w:rsidR="007611EA" w:rsidRPr="007611EA">
        <w:t xml:space="preserve"> a felhasználó prioritás és státusz alapján szűkítheti a listát, és ezek a szűrők automatikusan </w:t>
      </w:r>
      <w:r w:rsidR="00334B62" w:rsidRPr="007611EA">
        <w:t>újra töltik</w:t>
      </w:r>
      <w:r w:rsidR="007611EA" w:rsidRPr="007611EA">
        <w:t xml:space="preserve"> az oldalt. A feladatok kártyákban jelennek meg, ahol látható minden fontos adat (cím, leírás, kategória, határidő), valamint lehetőség van a feladatok szerkesztésére, készre jelölésére és törlésére is. Így az index.html biztosítja a feladatok áttekinthető megjelenítését és könnyű kezelését. </w:t>
      </w:r>
    </w:p>
    <w:p w14:paraId="4649C06C" w14:textId="77777777" w:rsidR="007611EA" w:rsidRDefault="007611EA" w:rsidP="007611EA">
      <w:pPr>
        <w:ind w:left="709"/>
      </w:pPr>
    </w:p>
    <w:p w14:paraId="4AA5C2F6" w14:textId="0C227ADC" w:rsidR="007611EA" w:rsidRDefault="007611EA" w:rsidP="004131BC">
      <w:pPr>
        <w:pStyle w:val="Cmsor1"/>
      </w:pPr>
      <w:bookmarkStart w:id="6" w:name="_Toc215836482"/>
      <w:r>
        <w:t>6.edit_task.html</w:t>
      </w:r>
      <w:bookmarkEnd w:id="6"/>
    </w:p>
    <w:p w14:paraId="5A538D89" w14:textId="77777777" w:rsidR="007611EA" w:rsidRDefault="007611EA" w:rsidP="007611EA"/>
    <w:p w14:paraId="24A865F3" w14:textId="5269B8E1" w:rsidR="007611EA" w:rsidRDefault="007611EA" w:rsidP="007611EA">
      <w:pPr>
        <w:ind w:left="705"/>
      </w:pPr>
      <w:r w:rsidRPr="007611EA">
        <w:t xml:space="preserve">Ez a sablon a feladat szerkesztő oldalát jeleníti meg, ahol a kiválasztott feladat jelenlegi adatai automatikusan bekerülnek az űrlap mezőibe. A felhasználó módosíthatja a címet, leírást, kategóriát, prioritást, státuszt és a határidőt, majd a „Mentés” gombbal elküldi a frissített adatokat a szervernek. A rendszer ezeket elmenti az adatbázisba, vagy a „Mégse” gombbal visszatérhet a főoldalra anélkül, hogy bármit módosítana. Az egész oldal a base.html-t </w:t>
      </w:r>
      <w:proofErr w:type="spellStart"/>
      <w:r w:rsidRPr="007611EA">
        <w:t>örökli</w:t>
      </w:r>
      <w:proofErr w:type="spellEnd"/>
      <w:r w:rsidRPr="007611EA">
        <w:t>, így illeszkedik az alkalmazás egységes megjelenéséhez.</w:t>
      </w:r>
    </w:p>
    <w:p w14:paraId="7D70DC5A" w14:textId="77777777" w:rsidR="007611EA" w:rsidRDefault="007611EA" w:rsidP="007611EA">
      <w:pPr>
        <w:ind w:left="705"/>
      </w:pPr>
    </w:p>
    <w:p w14:paraId="6F67392F" w14:textId="67871467" w:rsidR="007611EA" w:rsidRDefault="007611EA" w:rsidP="004131BC">
      <w:pPr>
        <w:pStyle w:val="Cmsor1"/>
      </w:pPr>
      <w:bookmarkStart w:id="7" w:name="_Toc215836483"/>
      <w:r>
        <w:t>7.base.html</w:t>
      </w:r>
      <w:bookmarkEnd w:id="7"/>
    </w:p>
    <w:p w14:paraId="1A9AB9E3" w14:textId="3CD9F316" w:rsidR="007611EA" w:rsidRDefault="007611EA" w:rsidP="007611EA">
      <w:r>
        <w:tab/>
      </w:r>
    </w:p>
    <w:p w14:paraId="21549800" w14:textId="77777777" w:rsidR="00F302F4" w:rsidRDefault="007611EA" w:rsidP="00F302F4">
      <w:r w:rsidRPr="00334B62">
        <w:t>Ez a base.html sablon az egész alkalmazás közös alapját adja, amelyet minden aloldal örököl. Tartalmazza a Bootstrap stílusokat, saját CSS-osztályokat a prioritás és kész státusz vizuális jelöléséhez, valamint a felső navigációs sávot az új feladat hozzáadásának lehetőségével. A sablon megjeleníti a Flask által küldött flash üzeneteket is, például sikeres mentés vagy törlés után. A {% block content %} rész helyére kerülnek az egyes oldalak saját tartalmai, így biztosítja az egységes megjelenést az egész webalkalmazásban.</w:t>
      </w:r>
    </w:p>
    <w:p w14:paraId="503A6E21" w14:textId="3378189A" w:rsidR="007611EA" w:rsidRPr="00334B62" w:rsidRDefault="00F302F4" w:rsidP="00334B62">
      <w:r>
        <w:t xml:space="preserve">[4] (generáltatuk a </w:t>
      </w:r>
      <w:proofErr w:type="spellStart"/>
      <w:r>
        <w:t>css</w:t>
      </w:r>
      <w:proofErr w:type="spellEnd"/>
      <w:r>
        <w:t xml:space="preserve"> kódot, hogy jól nézzen ki)</w:t>
      </w:r>
    </w:p>
    <w:p w14:paraId="68ABE81C" w14:textId="77777777" w:rsidR="007611EA" w:rsidRDefault="007611EA" w:rsidP="007611EA">
      <w:pPr>
        <w:ind w:left="709"/>
      </w:pPr>
    </w:p>
    <w:p w14:paraId="32D87933" w14:textId="127C125B" w:rsidR="007611EA" w:rsidRDefault="007611EA" w:rsidP="004131BC">
      <w:pPr>
        <w:pStyle w:val="Cmsor1"/>
      </w:pPr>
      <w:bookmarkStart w:id="8" w:name="_Toc215836484"/>
      <w:r>
        <w:t>8.add_task.html</w:t>
      </w:r>
      <w:bookmarkEnd w:id="8"/>
    </w:p>
    <w:p w14:paraId="2CB1A173" w14:textId="77777777" w:rsidR="007611EA" w:rsidRDefault="007611EA" w:rsidP="007611EA"/>
    <w:p w14:paraId="42AD754D" w14:textId="743BDC40" w:rsidR="007611EA" w:rsidRDefault="007611EA" w:rsidP="007611EA">
      <w:pPr>
        <w:ind w:left="705"/>
      </w:pPr>
      <w:r w:rsidRPr="007611EA">
        <w:t xml:space="preserve">Ez a sablon az új feladat létrehozásának oldalát jeleníti meg, ahol a felhasználó egy űrlap segítségével adhatja meg a feladat címét, leírását, kategóriáját, prioritását és határidejét. A megadott adatok POST metódussal kerülnek elküldésre a szerver felé, ahol a main.py feldolgozza és elmenti őket az adatbázisba. A „Hozzáadás” gomb menti az új feladatot, míg a „Mégse” visszairányít a főoldalra mentés nélkül. A sablon a base.html-t </w:t>
      </w:r>
      <w:proofErr w:type="spellStart"/>
      <w:r w:rsidRPr="007611EA">
        <w:t>örökli</w:t>
      </w:r>
      <w:proofErr w:type="spellEnd"/>
      <w:r w:rsidRPr="007611EA">
        <w:t xml:space="preserve">, így illeszkedik a teljes webalkalmazás </w:t>
      </w:r>
      <w:proofErr w:type="spellStart"/>
      <w:r w:rsidRPr="007611EA">
        <w:t>arculatához</w:t>
      </w:r>
      <w:proofErr w:type="spellEnd"/>
      <w:r w:rsidRPr="007611EA">
        <w:t>.</w:t>
      </w:r>
    </w:p>
    <w:p w14:paraId="4CE2186B" w14:textId="77777777" w:rsidR="003F0EED" w:rsidRDefault="003F0EED" w:rsidP="007611EA">
      <w:pPr>
        <w:ind w:left="705"/>
      </w:pPr>
    </w:p>
    <w:p w14:paraId="7182D1DC" w14:textId="77777777" w:rsidR="003F0EED" w:rsidRDefault="003F0EED" w:rsidP="007611EA">
      <w:pPr>
        <w:ind w:left="705"/>
      </w:pPr>
    </w:p>
    <w:p w14:paraId="714166D0" w14:textId="77777777" w:rsidR="003F0EED" w:rsidRDefault="003F0EED" w:rsidP="007611EA">
      <w:pPr>
        <w:ind w:left="705"/>
      </w:pPr>
    </w:p>
    <w:p w14:paraId="1DCC2B4C" w14:textId="01B06D67" w:rsidR="003F0EED" w:rsidRDefault="003F0EED" w:rsidP="003F0EED">
      <w:pPr>
        <w:pStyle w:val="Cmsor1"/>
      </w:pPr>
      <w:bookmarkStart w:id="9" w:name="_Toc215836485"/>
      <w:r>
        <w:t xml:space="preserve">9.Entity </w:t>
      </w:r>
      <w:proofErr w:type="spellStart"/>
      <w:r>
        <w:t>framework</w:t>
      </w:r>
      <w:bookmarkEnd w:id="9"/>
      <w:proofErr w:type="spellEnd"/>
    </w:p>
    <w:p w14:paraId="586DFED8" w14:textId="77777777" w:rsidR="003F0EED" w:rsidRPr="003F0EED" w:rsidRDefault="003F0EED" w:rsidP="003F0EED"/>
    <w:p w14:paraId="72F0AD96" w14:textId="64825F53" w:rsidR="003F0EED" w:rsidRDefault="003F0EED" w:rsidP="003F0EED">
      <w:r>
        <w:rPr>
          <w:noProof/>
        </w:rPr>
        <w:drawing>
          <wp:inline distT="0" distB="0" distL="0" distR="0" wp14:anchorId="788FD335" wp14:editId="090CF7B5">
            <wp:extent cx="2569691" cy="3248025"/>
            <wp:effectExtent l="0" t="0" r="2540" b="0"/>
            <wp:docPr id="356500181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0181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265" cy="325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53BD" w14:textId="1903F245" w:rsidR="00076F4E" w:rsidRDefault="008276B2" w:rsidP="003F0EED">
      <w:r w:rsidRPr="008276B2">
        <w:t>A </w:t>
      </w:r>
      <w:proofErr w:type="spellStart"/>
      <w:r w:rsidRPr="008276B2">
        <w:t>id</w:t>
      </w:r>
      <w:proofErr w:type="spellEnd"/>
      <w:r w:rsidRPr="008276B2">
        <w:t> mező az elsődleges kulcs és nem lehet null, a </w:t>
      </w:r>
      <w:proofErr w:type="spellStart"/>
      <w:r w:rsidRPr="008276B2">
        <w:t>title</w:t>
      </w:r>
      <w:proofErr w:type="spellEnd"/>
      <w:r w:rsidRPr="008276B2">
        <w:t> szintén kötelező, legfeljebb 200 karakter hosszú szöveges cím. A többi mező (</w:t>
      </w:r>
      <w:proofErr w:type="spellStart"/>
      <w:r w:rsidRPr="008276B2">
        <w:t>description</w:t>
      </w:r>
      <w:proofErr w:type="spellEnd"/>
      <w:r w:rsidRPr="008276B2">
        <w:t xml:space="preserve">, </w:t>
      </w:r>
      <w:proofErr w:type="spellStart"/>
      <w:r w:rsidRPr="008276B2">
        <w:t>category</w:t>
      </w:r>
      <w:proofErr w:type="spellEnd"/>
      <w:r w:rsidRPr="008276B2">
        <w:t xml:space="preserve">, </w:t>
      </w:r>
      <w:proofErr w:type="spellStart"/>
      <w:r w:rsidRPr="008276B2">
        <w:t>priority</w:t>
      </w:r>
      <w:proofErr w:type="spellEnd"/>
      <w:r w:rsidRPr="008276B2">
        <w:t xml:space="preserve">, status, </w:t>
      </w:r>
      <w:proofErr w:type="spellStart"/>
      <w:r w:rsidRPr="008276B2">
        <w:t>due_date</w:t>
      </w:r>
      <w:proofErr w:type="spellEnd"/>
      <w:r w:rsidRPr="008276B2">
        <w:t xml:space="preserve">, </w:t>
      </w:r>
      <w:proofErr w:type="spellStart"/>
      <w:r w:rsidRPr="008276B2">
        <w:t>created_at</w:t>
      </w:r>
      <w:proofErr w:type="spellEnd"/>
      <w:r w:rsidRPr="008276B2">
        <w:t>) opcionális, és a feladat részletes leírását, kategóriáját, fontosságát, állapotát, határidejét és létrehozási idejét tárolja.</w:t>
      </w:r>
    </w:p>
    <w:p w14:paraId="5C7D4CF0" w14:textId="77777777" w:rsidR="00076F4E" w:rsidRDefault="00076F4E" w:rsidP="003F0EED"/>
    <w:p w14:paraId="3425F38B" w14:textId="77777777" w:rsidR="00076F4E" w:rsidRDefault="00076F4E" w:rsidP="003F0EED"/>
    <w:p w14:paraId="217813C5" w14:textId="77777777" w:rsidR="00076F4E" w:rsidRDefault="00076F4E" w:rsidP="003F0EED">
      <w:pPr>
        <w:rPr>
          <w:lang w:val="en-US"/>
        </w:rPr>
      </w:pPr>
    </w:p>
    <w:p w14:paraId="5B34149F" w14:textId="77777777" w:rsidR="00076F4E" w:rsidRDefault="00076F4E" w:rsidP="003F0EED">
      <w:pPr>
        <w:rPr>
          <w:lang w:val="en-US"/>
        </w:rPr>
      </w:pPr>
    </w:p>
    <w:p w14:paraId="63175AC3" w14:textId="77777777" w:rsidR="00076F4E" w:rsidRDefault="00076F4E" w:rsidP="003F0EED">
      <w:pPr>
        <w:rPr>
          <w:lang w:val="en-US"/>
        </w:rPr>
      </w:pPr>
    </w:p>
    <w:p w14:paraId="6D3E66B4" w14:textId="77777777" w:rsidR="00076F4E" w:rsidRDefault="00076F4E" w:rsidP="003F0EED">
      <w:pPr>
        <w:rPr>
          <w:lang w:val="en-US"/>
        </w:rPr>
      </w:pPr>
    </w:p>
    <w:p w14:paraId="54F191BF" w14:textId="77777777" w:rsidR="00076F4E" w:rsidRDefault="00076F4E" w:rsidP="003F0EED">
      <w:pPr>
        <w:rPr>
          <w:lang w:val="en-US"/>
        </w:rPr>
      </w:pPr>
    </w:p>
    <w:p w14:paraId="42F2295F" w14:textId="77777777" w:rsidR="00076F4E" w:rsidRDefault="00076F4E" w:rsidP="00076F4E">
      <w:pPr>
        <w:pStyle w:val="Cmsor1"/>
        <w:rPr>
          <w:lang w:val="en-US"/>
        </w:rPr>
      </w:pPr>
      <w:r>
        <w:t>10. Egyed</w:t>
      </w:r>
      <w:r>
        <w:rPr>
          <w:lang w:val="en-US"/>
        </w:rPr>
        <w:t>-</w:t>
      </w:r>
      <w:proofErr w:type="spellStart"/>
      <w:r>
        <w:rPr>
          <w:lang w:val="en-US"/>
        </w:rPr>
        <w:t>Kapcsolat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modell</w:t>
      </w:r>
      <w:proofErr w:type="spellEnd"/>
    </w:p>
    <w:p w14:paraId="5AF6A3AE" w14:textId="77777777" w:rsidR="00076F4E" w:rsidRDefault="00076F4E" w:rsidP="003F0EED">
      <w:pPr>
        <w:rPr>
          <w:lang w:val="en-US"/>
        </w:rPr>
      </w:pPr>
    </w:p>
    <w:p w14:paraId="539E2E45" w14:textId="69BECF19" w:rsidR="00076F4E" w:rsidRDefault="00076F4E" w:rsidP="003F0EED">
      <w:pPr>
        <w:rPr>
          <w:lang w:val="en-US"/>
        </w:rPr>
      </w:pPr>
      <w:r w:rsidRPr="00076F4E">
        <w:rPr>
          <w:lang w:val="en-US"/>
        </w:rPr>
        <w:drawing>
          <wp:inline distT="0" distB="0" distL="0" distR="0" wp14:anchorId="581BF3B5" wp14:editId="03AA279B">
            <wp:extent cx="5133975" cy="3568539"/>
            <wp:effectExtent l="0" t="0" r="0" b="0"/>
            <wp:docPr id="556073277" name="Kép 1" descr="A képen diagram, kör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73277" name="Kép 1" descr="A képen diagram, kör, képernyőkép, tervezés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6461" cy="357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C704" w14:textId="681501EE" w:rsidR="00076F4E" w:rsidRDefault="00076F4E" w:rsidP="003F0EED">
      <w:pPr>
        <w:rPr>
          <w:lang w:val="en-US"/>
        </w:rPr>
      </w:pPr>
      <w:r w:rsidRPr="00076F4E">
        <w:t xml:space="preserve">A rendszer egyetlen egyede a </w:t>
      </w:r>
      <w:proofErr w:type="spellStart"/>
      <w:r w:rsidRPr="00076F4E">
        <w:t>Task</w:t>
      </w:r>
      <w:proofErr w:type="spellEnd"/>
      <w:r w:rsidRPr="00076F4E">
        <w:t xml:space="preserve">. Az egyed kulcsattribútuma az </w:t>
      </w:r>
      <w:proofErr w:type="spellStart"/>
      <w:r w:rsidRPr="00076F4E">
        <w:t>id</w:t>
      </w:r>
      <w:proofErr w:type="spellEnd"/>
      <w:r w:rsidRPr="00076F4E">
        <w:t>, míg a többi mező (</w:t>
      </w:r>
      <w:proofErr w:type="spellStart"/>
      <w:r w:rsidRPr="00076F4E">
        <w:t>title</w:t>
      </w:r>
      <w:proofErr w:type="spellEnd"/>
      <w:r w:rsidRPr="00076F4E">
        <w:t xml:space="preserve">, </w:t>
      </w:r>
      <w:proofErr w:type="spellStart"/>
      <w:r w:rsidRPr="00076F4E">
        <w:t>description</w:t>
      </w:r>
      <w:proofErr w:type="spellEnd"/>
      <w:r w:rsidRPr="00076F4E">
        <w:t xml:space="preserve">, </w:t>
      </w:r>
      <w:proofErr w:type="spellStart"/>
      <w:r w:rsidRPr="00076F4E">
        <w:t>category</w:t>
      </w:r>
      <w:proofErr w:type="spellEnd"/>
      <w:r w:rsidRPr="00076F4E">
        <w:t xml:space="preserve">, </w:t>
      </w:r>
      <w:proofErr w:type="spellStart"/>
      <w:r w:rsidRPr="00076F4E">
        <w:t>priority</w:t>
      </w:r>
      <w:proofErr w:type="spellEnd"/>
      <w:r w:rsidRPr="00076F4E">
        <w:t xml:space="preserve">, status, </w:t>
      </w:r>
      <w:proofErr w:type="spellStart"/>
      <w:r w:rsidRPr="00076F4E">
        <w:t>due_date</w:t>
      </w:r>
      <w:proofErr w:type="spellEnd"/>
      <w:r w:rsidRPr="00076F4E">
        <w:t xml:space="preserve">, </w:t>
      </w:r>
      <w:proofErr w:type="spellStart"/>
      <w:r w:rsidRPr="00076F4E">
        <w:t>created_at</w:t>
      </w:r>
      <w:proofErr w:type="spellEnd"/>
      <w:r w:rsidRPr="00076F4E">
        <w:t>) a feladat tartalmát, kategorizálását, fontosságát, állapotát és időbeli jellemzőit írja le. Az így felépített egyed alkalmas arra, hogy a felhasználó összes feladatát strukturáltan, jól szűrhető és rendezhető formában tárolja.</w:t>
      </w:r>
    </w:p>
    <w:p w14:paraId="1E6FCF60" w14:textId="77777777" w:rsidR="00076F4E" w:rsidRDefault="00076F4E" w:rsidP="003F0EED">
      <w:pPr>
        <w:rPr>
          <w:lang w:val="en-US"/>
        </w:rPr>
      </w:pPr>
    </w:p>
    <w:p w14:paraId="5EF0EF6A" w14:textId="77777777" w:rsidR="00076F4E" w:rsidRDefault="00076F4E" w:rsidP="003F0EED">
      <w:pPr>
        <w:rPr>
          <w:lang w:val="en-US"/>
        </w:rPr>
      </w:pPr>
    </w:p>
    <w:p w14:paraId="75C912B9" w14:textId="77777777" w:rsidR="00076F4E" w:rsidRPr="00076F4E" w:rsidRDefault="00076F4E" w:rsidP="003F0EED">
      <w:pPr>
        <w:rPr>
          <w:lang w:val="en-US"/>
        </w:rPr>
      </w:pPr>
    </w:p>
    <w:p w14:paraId="3F0A5BDA" w14:textId="77777777" w:rsidR="003F0EED" w:rsidRDefault="003F0EED" w:rsidP="003F0EED"/>
    <w:p w14:paraId="67B8C8CA" w14:textId="377D6E2C" w:rsidR="00270C02" w:rsidRDefault="00270C02" w:rsidP="007611EA"/>
    <w:p w14:paraId="12DECDE1" w14:textId="771C787D" w:rsidR="007611EA" w:rsidRDefault="007611EA" w:rsidP="004131BC">
      <w:pPr>
        <w:pStyle w:val="Cmsor1"/>
      </w:pPr>
      <w:bookmarkStart w:id="10" w:name="_Toc215836486"/>
      <w:r>
        <w:t>Források:</w:t>
      </w:r>
      <w:bookmarkEnd w:id="10"/>
    </w:p>
    <w:p w14:paraId="3F1A9924" w14:textId="77777777" w:rsidR="007611EA" w:rsidRDefault="007611EA" w:rsidP="007611EA"/>
    <w:bookmarkEnd w:id="0"/>
    <w:p w14:paraId="6ED70E82" w14:textId="1C8E8426" w:rsidR="002D35FE" w:rsidRDefault="007611EA" w:rsidP="00334B62">
      <w:pPr>
        <w:pStyle w:val="szdszakirodalom"/>
      </w:pPr>
      <w:r w:rsidRPr="007611EA">
        <w:fldChar w:fldCharType="begin"/>
      </w:r>
      <w:r w:rsidRPr="007611EA">
        <w:instrText>HYPERLINK "https://flask.palletsprojects.com/en/stable/" \o "https://flask.palletsprojects.com/en/stable/" \t "_blank"</w:instrText>
      </w:r>
      <w:r w:rsidRPr="007611EA">
        <w:fldChar w:fldCharType="separate"/>
      </w:r>
      <w:r w:rsidRPr="007611EA">
        <w:rPr>
          <w:rStyle w:val="Hiperhivatkozs"/>
        </w:rPr>
        <w:t>https://flask.palletsprojects.com/en/stable/</w:t>
      </w:r>
      <w:r w:rsidRPr="007611EA">
        <w:fldChar w:fldCharType="end"/>
      </w:r>
    </w:p>
    <w:p w14:paraId="7B7AE762" w14:textId="7583650D" w:rsidR="007611EA" w:rsidRDefault="007611EA" w:rsidP="00334B62">
      <w:pPr>
        <w:pStyle w:val="szdszakirodalom"/>
      </w:pPr>
      <w:hyperlink r:id="rId19" w:tgtFrame="_blank" w:tooltip="https://www.geeksforgeeks.org/python/flask-tutorial/" w:history="1">
        <w:r w:rsidRPr="007611EA">
          <w:rPr>
            <w:rStyle w:val="Hiperhivatkozs"/>
          </w:rPr>
          <w:t>https://www.geeksforgeeks.org/python/flask-tutorial/</w:t>
        </w:r>
      </w:hyperlink>
    </w:p>
    <w:p w14:paraId="395CD17A" w14:textId="11E9B540" w:rsidR="007611EA" w:rsidRDefault="007611EA" w:rsidP="00334B62">
      <w:pPr>
        <w:pStyle w:val="szdszakirodalom"/>
      </w:pPr>
      <w:hyperlink r:id="rId20" w:tgtFrame="_blank" w:tooltip="https://pypi.org/project/Flask/" w:history="1">
        <w:r w:rsidRPr="007611EA">
          <w:rPr>
            <w:rStyle w:val="Hiperhivatkozs"/>
          </w:rPr>
          <w:t>https://pypi.org/project/Flask/</w:t>
        </w:r>
      </w:hyperlink>
    </w:p>
    <w:p w14:paraId="38162CF3" w14:textId="6D9995BF" w:rsidR="007611EA" w:rsidRDefault="007611EA" w:rsidP="00334B62">
      <w:pPr>
        <w:pStyle w:val="szdszakirodalom"/>
      </w:pPr>
      <w:proofErr w:type="spellStart"/>
      <w:r>
        <w:t>Chatgpt</w:t>
      </w:r>
      <w:proofErr w:type="spellEnd"/>
    </w:p>
    <w:p w14:paraId="41A85BF8" w14:textId="30A8D935" w:rsidR="00ED7F75" w:rsidRDefault="00ED7F75" w:rsidP="00334B62">
      <w:pPr>
        <w:pStyle w:val="szdszakirodalom"/>
      </w:pPr>
      <w:r w:rsidRPr="00ED7F75">
        <w:t>https://www.sqlalchemy.org/</w:t>
      </w:r>
    </w:p>
    <w:sectPr w:rsidR="00ED7F75" w:rsidSect="00F91F91">
      <w:footerReference w:type="default" r:id="rId21"/>
      <w:footerReference w:type="first" r:id="rId22"/>
      <w:pgSz w:w="11906" w:h="16838" w:code="9"/>
      <w:pgMar w:top="1418" w:right="1418" w:bottom="1418" w:left="1418" w:header="709" w:footer="709" w:gutter="284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83E91" w14:textId="77777777" w:rsidR="002E1628" w:rsidRDefault="002E1628" w:rsidP="00402F50">
      <w:r>
        <w:separator/>
      </w:r>
    </w:p>
  </w:endnote>
  <w:endnote w:type="continuationSeparator" w:id="0">
    <w:p w14:paraId="6E4DC873" w14:textId="77777777" w:rsidR="002E1628" w:rsidRDefault="002E1628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5CE7" w14:textId="71A79C74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9B69" w14:textId="77777777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38CA" w14:textId="77777777" w:rsidR="002E1628" w:rsidRDefault="002E1628" w:rsidP="00402F50">
      <w:r>
        <w:separator/>
      </w:r>
    </w:p>
  </w:footnote>
  <w:footnote w:type="continuationSeparator" w:id="0">
    <w:p w14:paraId="5846276A" w14:textId="77777777" w:rsidR="002E1628" w:rsidRDefault="002E1628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01B"/>
    <w:multiLevelType w:val="multilevel"/>
    <w:tmpl w:val="4E2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4DB195B"/>
    <w:multiLevelType w:val="hybridMultilevel"/>
    <w:tmpl w:val="E6109CB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F435EBE"/>
    <w:multiLevelType w:val="hybridMultilevel"/>
    <w:tmpl w:val="F8545CD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B2FEF"/>
    <w:multiLevelType w:val="multilevel"/>
    <w:tmpl w:val="320E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50F5D"/>
    <w:multiLevelType w:val="multilevel"/>
    <w:tmpl w:val="126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059455">
    <w:abstractNumId w:val="6"/>
  </w:num>
  <w:num w:numId="2" w16cid:durableId="515316338">
    <w:abstractNumId w:val="8"/>
  </w:num>
  <w:num w:numId="3" w16cid:durableId="735736523">
    <w:abstractNumId w:val="4"/>
  </w:num>
  <w:num w:numId="4" w16cid:durableId="408037616">
    <w:abstractNumId w:val="6"/>
  </w:num>
  <w:num w:numId="5" w16cid:durableId="714625817">
    <w:abstractNumId w:val="7"/>
  </w:num>
  <w:num w:numId="6" w16cid:durableId="384958476">
    <w:abstractNumId w:val="6"/>
    <w:lvlOverride w:ilvl="0">
      <w:startOverride w:val="1"/>
    </w:lvlOverride>
  </w:num>
  <w:num w:numId="7" w16cid:durableId="1400714213">
    <w:abstractNumId w:val="1"/>
  </w:num>
  <w:num w:numId="8" w16cid:durableId="1304042958">
    <w:abstractNumId w:val="1"/>
    <w:lvlOverride w:ilvl="0">
      <w:startOverride w:val="1"/>
    </w:lvlOverride>
  </w:num>
  <w:num w:numId="9" w16cid:durableId="116028822">
    <w:abstractNumId w:val="6"/>
    <w:lvlOverride w:ilvl="0">
      <w:startOverride w:val="1"/>
    </w:lvlOverride>
  </w:num>
  <w:num w:numId="10" w16cid:durableId="326129256">
    <w:abstractNumId w:val="8"/>
    <w:lvlOverride w:ilvl="0">
      <w:startOverride w:val="1"/>
    </w:lvlOverride>
  </w:num>
  <w:num w:numId="11" w16cid:durableId="412246421">
    <w:abstractNumId w:val="8"/>
    <w:lvlOverride w:ilvl="0">
      <w:startOverride w:val="1"/>
    </w:lvlOverride>
  </w:num>
  <w:num w:numId="12" w16cid:durableId="1610241537">
    <w:abstractNumId w:val="8"/>
    <w:lvlOverride w:ilvl="0">
      <w:startOverride w:val="1"/>
    </w:lvlOverride>
  </w:num>
  <w:num w:numId="13" w16cid:durableId="849956144">
    <w:abstractNumId w:val="8"/>
  </w:num>
  <w:num w:numId="14" w16cid:durableId="677922739">
    <w:abstractNumId w:val="8"/>
    <w:lvlOverride w:ilvl="0">
      <w:startOverride w:val="1"/>
    </w:lvlOverride>
  </w:num>
  <w:num w:numId="15" w16cid:durableId="249200229">
    <w:abstractNumId w:val="2"/>
  </w:num>
  <w:num w:numId="16" w16cid:durableId="589236211">
    <w:abstractNumId w:val="0"/>
  </w:num>
  <w:num w:numId="17" w16cid:durableId="851651894">
    <w:abstractNumId w:val="10"/>
  </w:num>
  <w:num w:numId="18" w16cid:durableId="1144421812">
    <w:abstractNumId w:val="3"/>
  </w:num>
  <w:num w:numId="19" w16cid:durableId="781803827">
    <w:abstractNumId w:val="5"/>
  </w:num>
  <w:num w:numId="20" w16cid:durableId="797726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10EA3"/>
    <w:rsid w:val="00012362"/>
    <w:rsid w:val="0001538C"/>
    <w:rsid w:val="0003142F"/>
    <w:rsid w:val="00032C0B"/>
    <w:rsid w:val="00036055"/>
    <w:rsid w:val="00056DF2"/>
    <w:rsid w:val="000638B8"/>
    <w:rsid w:val="000730E4"/>
    <w:rsid w:val="00076F4E"/>
    <w:rsid w:val="00083CA1"/>
    <w:rsid w:val="00086913"/>
    <w:rsid w:val="000A13A3"/>
    <w:rsid w:val="000A4E1F"/>
    <w:rsid w:val="000B54A5"/>
    <w:rsid w:val="000B59BE"/>
    <w:rsid w:val="000C7BCF"/>
    <w:rsid w:val="0010025D"/>
    <w:rsid w:val="00113495"/>
    <w:rsid w:val="00130CB1"/>
    <w:rsid w:val="00135823"/>
    <w:rsid w:val="00182EC8"/>
    <w:rsid w:val="001C4188"/>
    <w:rsid w:val="001C6720"/>
    <w:rsid w:val="001C7F5D"/>
    <w:rsid w:val="001F50A6"/>
    <w:rsid w:val="00203A33"/>
    <w:rsid w:val="0021040A"/>
    <w:rsid w:val="0022549B"/>
    <w:rsid w:val="002670F2"/>
    <w:rsid w:val="00267D3B"/>
    <w:rsid w:val="00270C02"/>
    <w:rsid w:val="002B2134"/>
    <w:rsid w:val="002D35FE"/>
    <w:rsid w:val="002E1628"/>
    <w:rsid w:val="002E35EC"/>
    <w:rsid w:val="002E7073"/>
    <w:rsid w:val="002F4136"/>
    <w:rsid w:val="00303042"/>
    <w:rsid w:val="0031358B"/>
    <w:rsid w:val="003156EC"/>
    <w:rsid w:val="00316151"/>
    <w:rsid w:val="0032423C"/>
    <w:rsid w:val="00331FCD"/>
    <w:rsid w:val="00334B62"/>
    <w:rsid w:val="00352069"/>
    <w:rsid w:val="00357D0D"/>
    <w:rsid w:val="003A243D"/>
    <w:rsid w:val="003B125B"/>
    <w:rsid w:val="003B1866"/>
    <w:rsid w:val="003F0EED"/>
    <w:rsid w:val="0040218F"/>
    <w:rsid w:val="00402F50"/>
    <w:rsid w:val="00405EB7"/>
    <w:rsid w:val="0040660C"/>
    <w:rsid w:val="004116B9"/>
    <w:rsid w:val="004131BC"/>
    <w:rsid w:val="00445A1E"/>
    <w:rsid w:val="00456768"/>
    <w:rsid w:val="00467A2A"/>
    <w:rsid w:val="00473888"/>
    <w:rsid w:val="00481C13"/>
    <w:rsid w:val="004914CD"/>
    <w:rsid w:val="00494EA7"/>
    <w:rsid w:val="004960DD"/>
    <w:rsid w:val="004C7BE7"/>
    <w:rsid w:val="004D2451"/>
    <w:rsid w:val="004D5CBE"/>
    <w:rsid w:val="004E2A2F"/>
    <w:rsid w:val="004E5FBA"/>
    <w:rsid w:val="00507543"/>
    <w:rsid w:val="005148DB"/>
    <w:rsid w:val="005276F1"/>
    <w:rsid w:val="00533EAC"/>
    <w:rsid w:val="00534E32"/>
    <w:rsid w:val="00537E8D"/>
    <w:rsid w:val="00543EE0"/>
    <w:rsid w:val="00556B13"/>
    <w:rsid w:val="005841D2"/>
    <w:rsid w:val="00597E28"/>
    <w:rsid w:val="005A604D"/>
    <w:rsid w:val="005B52A1"/>
    <w:rsid w:val="005B7192"/>
    <w:rsid w:val="005C2E49"/>
    <w:rsid w:val="005D5CEE"/>
    <w:rsid w:val="005D62D9"/>
    <w:rsid w:val="0063280A"/>
    <w:rsid w:val="006401F4"/>
    <w:rsid w:val="00680CD7"/>
    <w:rsid w:val="00681B86"/>
    <w:rsid w:val="006825D3"/>
    <w:rsid w:val="00693FD2"/>
    <w:rsid w:val="00697A9B"/>
    <w:rsid w:val="006A4F4E"/>
    <w:rsid w:val="006B287E"/>
    <w:rsid w:val="006B52C9"/>
    <w:rsid w:val="006D0D37"/>
    <w:rsid w:val="006F230B"/>
    <w:rsid w:val="00746E47"/>
    <w:rsid w:val="00757BC5"/>
    <w:rsid w:val="007611EA"/>
    <w:rsid w:val="007656D3"/>
    <w:rsid w:val="007B09F2"/>
    <w:rsid w:val="007E4513"/>
    <w:rsid w:val="007E7D34"/>
    <w:rsid w:val="00824167"/>
    <w:rsid w:val="00826A39"/>
    <w:rsid w:val="008276B2"/>
    <w:rsid w:val="00842494"/>
    <w:rsid w:val="00845126"/>
    <w:rsid w:val="008616F8"/>
    <w:rsid w:val="008626B6"/>
    <w:rsid w:val="008A6C96"/>
    <w:rsid w:val="008B1AB2"/>
    <w:rsid w:val="008B6694"/>
    <w:rsid w:val="008C3D48"/>
    <w:rsid w:val="008E2628"/>
    <w:rsid w:val="008F3970"/>
    <w:rsid w:val="008F473A"/>
    <w:rsid w:val="009220FA"/>
    <w:rsid w:val="00926629"/>
    <w:rsid w:val="009361C4"/>
    <w:rsid w:val="0094077D"/>
    <w:rsid w:val="00950F31"/>
    <w:rsid w:val="00954972"/>
    <w:rsid w:val="00954F25"/>
    <w:rsid w:val="00973BA9"/>
    <w:rsid w:val="009A06D8"/>
    <w:rsid w:val="009B4476"/>
    <w:rsid w:val="009B5D79"/>
    <w:rsid w:val="009B72BD"/>
    <w:rsid w:val="009C7262"/>
    <w:rsid w:val="009D5E8B"/>
    <w:rsid w:val="009F5597"/>
    <w:rsid w:val="00A0050F"/>
    <w:rsid w:val="00A03A72"/>
    <w:rsid w:val="00A1226E"/>
    <w:rsid w:val="00A12C1B"/>
    <w:rsid w:val="00A17C14"/>
    <w:rsid w:val="00A33C17"/>
    <w:rsid w:val="00A6121C"/>
    <w:rsid w:val="00A6211D"/>
    <w:rsid w:val="00A72F2E"/>
    <w:rsid w:val="00A75FC3"/>
    <w:rsid w:val="00A90050"/>
    <w:rsid w:val="00A9092E"/>
    <w:rsid w:val="00AC247F"/>
    <w:rsid w:val="00AC651D"/>
    <w:rsid w:val="00AD77F8"/>
    <w:rsid w:val="00AE0F4B"/>
    <w:rsid w:val="00AE49E0"/>
    <w:rsid w:val="00B02692"/>
    <w:rsid w:val="00B1628F"/>
    <w:rsid w:val="00B2740D"/>
    <w:rsid w:val="00B52BCC"/>
    <w:rsid w:val="00B81C16"/>
    <w:rsid w:val="00B86236"/>
    <w:rsid w:val="00BC1D68"/>
    <w:rsid w:val="00BC55D0"/>
    <w:rsid w:val="00BD7615"/>
    <w:rsid w:val="00BE59FE"/>
    <w:rsid w:val="00BF10E4"/>
    <w:rsid w:val="00C041FB"/>
    <w:rsid w:val="00C106BE"/>
    <w:rsid w:val="00C15EB7"/>
    <w:rsid w:val="00C42628"/>
    <w:rsid w:val="00C47342"/>
    <w:rsid w:val="00C55637"/>
    <w:rsid w:val="00C56096"/>
    <w:rsid w:val="00C56E0B"/>
    <w:rsid w:val="00C8527B"/>
    <w:rsid w:val="00C8648B"/>
    <w:rsid w:val="00C910EF"/>
    <w:rsid w:val="00CB2B92"/>
    <w:rsid w:val="00CD37BA"/>
    <w:rsid w:val="00CE463A"/>
    <w:rsid w:val="00D2466E"/>
    <w:rsid w:val="00D26B5E"/>
    <w:rsid w:val="00D30A73"/>
    <w:rsid w:val="00D346A0"/>
    <w:rsid w:val="00D62D1C"/>
    <w:rsid w:val="00DA7F31"/>
    <w:rsid w:val="00DB12A0"/>
    <w:rsid w:val="00DB720A"/>
    <w:rsid w:val="00DC0199"/>
    <w:rsid w:val="00DC331C"/>
    <w:rsid w:val="00DD6474"/>
    <w:rsid w:val="00DD69D6"/>
    <w:rsid w:val="00DE23EF"/>
    <w:rsid w:val="00DE3BF5"/>
    <w:rsid w:val="00DF2CFE"/>
    <w:rsid w:val="00DF75A4"/>
    <w:rsid w:val="00E3627F"/>
    <w:rsid w:val="00E444DB"/>
    <w:rsid w:val="00E673D8"/>
    <w:rsid w:val="00E739BF"/>
    <w:rsid w:val="00EA130B"/>
    <w:rsid w:val="00EA5D04"/>
    <w:rsid w:val="00ED17DF"/>
    <w:rsid w:val="00ED7F75"/>
    <w:rsid w:val="00EE749F"/>
    <w:rsid w:val="00EF0431"/>
    <w:rsid w:val="00EF4DA3"/>
    <w:rsid w:val="00EF77FA"/>
    <w:rsid w:val="00F01BCD"/>
    <w:rsid w:val="00F03B77"/>
    <w:rsid w:val="00F12FD5"/>
    <w:rsid w:val="00F15460"/>
    <w:rsid w:val="00F225E4"/>
    <w:rsid w:val="00F302F4"/>
    <w:rsid w:val="00F31089"/>
    <w:rsid w:val="00F37E77"/>
    <w:rsid w:val="00F509ED"/>
    <w:rsid w:val="00F57F44"/>
    <w:rsid w:val="00F61E05"/>
    <w:rsid w:val="00F802FB"/>
    <w:rsid w:val="00F909C9"/>
    <w:rsid w:val="00F91F91"/>
    <w:rsid w:val="00F94734"/>
    <w:rsid w:val="00FA7DD9"/>
    <w:rsid w:val="00FC43E2"/>
    <w:rsid w:val="00FE1039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FC1CC"/>
  <w15:docId w15:val="{E9ED2E98-1999-4503-AD6C-6B58330B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4131BC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4131BC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character" w:styleId="Feloldatlanmegemlts">
    <w:name w:val="Unresolved Mention"/>
    <w:basedOn w:val="Bekezdsalapbettpusa"/>
    <w:uiPriority w:val="99"/>
    <w:semiHidden/>
    <w:unhideWhenUsed/>
    <w:rsid w:val="00761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pypi.org/project/Flask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geeksforgeeks.org/python/flask-tutorial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AEC0BD-DB3E-43AA-88F3-F0276DFAAB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2B1E64-B8CB-4EE8-9B11-26FBA7D50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szakdolgozat_sablon.dotx</Template>
  <TotalTime>33</TotalTime>
  <Pages>7</Pages>
  <Words>853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Wéber Marcell</cp:lastModifiedBy>
  <cp:revision>8</cp:revision>
  <dcterms:created xsi:type="dcterms:W3CDTF">2025-12-03T18:08:00Z</dcterms:created>
  <dcterms:modified xsi:type="dcterms:W3CDTF">2025-12-05T13:22:00Z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